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CF0" w:rsidRDefault="00C25799">
      <w:r>
        <w:t>Changes to CVAD wording in EMR:</w:t>
      </w:r>
    </w:p>
    <w:p w:rsidR="00C25799" w:rsidRDefault="00C25799">
      <w:pPr>
        <w:rPr>
          <w:sz w:val="18"/>
          <w:szCs w:val="1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E868CF" wp14:editId="1209C05E">
                <wp:simplePos x="0" y="0"/>
                <wp:positionH relativeFrom="column">
                  <wp:posOffset>4294505</wp:posOffset>
                </wp:positionH>
                <wp:positionV relativeFrom="paragraph">
                  <wp:posOffset>1927860</wp:posOffset>
                </wp:positionV>
                <wp:extent cx="2161540" cy="219710"/>
                <wp:effectExtent l="0" t="0" r="10160" b="279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540" cy="2197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C25799" w:rsidRPr="00C25799" w:rsidRDefault="00C25799" w:rsidP="00C2579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Add: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Tegaderm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IV advanced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38.15pt;margin-top:151.8pt;width:170.2pt;height:17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" fillcolor="window" strokeweight=".5pt">
                <v:textbox>
                  <w:txbxContent>
                    <w:p w:rsidR="00C25799" w:rsidRPr="00C25799" w:rsidRDefault="00C25799" w:rsidP="00C2579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Add: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Tegaderm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IV advanced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221E64" wp14:editId="2CF4C948">
                <wp:simplePos x="0" y="0"/>
                <wp:positionH relativeFrom="column">
                  <wp:posOffset>2692399</wp:posOffset>
                </wp:positionH>
                <wp:positionV relativeFrom="paragraph">
                  <wp:posOffset>1567674</wp:posOffset>
                </wp:positionV>
                <wp:extent cx="1540933" cy="406400"/>
                <wp:effectExtent l="0" t="0" r="59690" b="889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0933" cy="406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2pt;margin-top:123.45pt;width:121.35pt;height:3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DA98D0" wp14:editId="6E252C3E">
                <wp:simplePos x="0" y="0"/>
                <wp:positionH relativeFrom="column">
                  <wp:posOffset>4188178</wp:posOffset>
                </wp:positionH>
                <wp:positionV relativeFrom="paragraph">
                  <wp:posOffset>1567673</wp:posOffset>
                </wp:positionV>
                <wp:extent cx="2161822" cy="220133"/>
                <wp:effectExtent l="0" t="0" r="10160" b="279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822" cy="220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99" w:rsidRPr="00C25799" w:rsidRDefault="00C2579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5799">
                              <w:rPr>
                                <w:sz w:val="16"/>
                                <w:szCs w:val="16"/>
                              </w:rPr>
                              <w:t>Remove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329.8pt;margin-top:123.45pt;width:170.2pt;height:17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" fillcolor="white [3201]" strokeweight=".5pt">
                <v:textbox>
                  <w:txbxContent>
                    <w:p w:rsidR="00C25799" w:rsidRPr="00C25799" w:rsidRDefault="00C25799">
                      <w:pPr>
                        <w:rPr>
                          <w:sz w:val="16"/>
                          <w:szCs w:val="16"/>
                        </w:rPr>
                      </w:pPr>
                      <w:r w:rsidRPr="00C25799">
                        <w:rPr>
                          <w:sz w:val="16"/>
                          <w:szCs w:val="16"/>
                        </w:rPr>
                        <w:t>Remove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1F27B5" wp14:editId="7D4314DB">
                <wp:simplePos x="0" y="0"/>
                <wp:positionH relativeFrom="column">
                  <wp:posOffset>2404533</wp:posOffset>
                </wp:positionH>
                <wp:positionV relativeFrom="paragraph">
                  <wp:posOffset>1251585</wp:posOffset>
                </wp:positionV>
                <wp:extent cx="1828800" cy="428978"/>
                <wp:effectExtent l="0" t="0" r="76200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4289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189.35pt;margin-top:98.55pt;width:2in;height:3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84080D" wp14:editId="1135A32E">
                <wp:simplePos x="0" y="0"/>
                <wp:positionH relativeFrom="column">
                  <wp:posOffset>3781778</wp:posOffset>
                </wp:positionH>
                <wp:positionV relativeFrom="paragraph">
                  <wp:posOffset>1014518</wp:posOffset>
                </wp:positionV>
                <wp:extent cx="2291644" cy="197556"/>
                <wp:effectExtent l="0" t="0" r="13970" b="1206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644" cy="1975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99" w:rsidRPr="00C25799" w:rsidRDefault="00C2579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5799">
                              <w:rPr>
                                <w:sz w:val="16"/>
                                <w:szCs w:val="16"/>
                              </w:rPr>
                              <w:t xml:space="preserve">Remove and add </w:t>
                            </w:r>
                            <w:proofErr w:type="spellStart"/>
                            <w:r w:rsidRPr="00C25799">
                              <w:rPr>
                                <w:sz w:val="16"/>
                                <w:szCs w:val="16"/>
                              </w:rPr>
                              <w:t>mepilex</w:t>
                            </w:r>
                            <w:proofErr w:type="spellEnd"/>
                            <w:r w:rsidRPr="00C25799">
                              <w:rPr>
                                <w:sz w:val="16"/>
                                <w:szCs w:val="16"/>
                              </w:rPr>
                              <w:t xml:space="preserve"> border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8" type="#_x0000_t202" style="position:absolute;margin-left:297.8pt;margin-top:79.9pt;width:180.45pt;height:15.5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" fillcolor="white [3201]" strokeweight=".5pt">
                <v:textbox>
                  <w:txbxContent>
                    <w:p w:rsidR="00C25799" w:rsidRPr="00C25799" w:rsidRDefault="00C25799">
                      <w:pPr>
                        <w:rPr>
                          <w:sz w:val="16"/>
                          <w:szCs w:val="16"/>
                        </w:rPr>
                      </w:pPr>
                      <w:r w:rsidRPr="00C25799">
                        <w:rPr>
                          <w:sz w:val="16"/>
                          <w:szCs w:val="16"/>
                        </w:rPr>
                        <w:t xml:space="preserve">Remove and add </w:t>
                      </w:r>
                      <w:proofErr w:type="spellStart"/>
                      <w:r w:rsidRPr="00C25799">
                        <w:rPr>
                          <w:sz w:val="16"/>
                          <w:szCs w:val="16"/>
                        </w:rPr>
                        <w:t>mepilex</w:t>
                      </w:r>
                      <w:proofErr w:type="spellEnd"/>
                      <w:r w:rsidRPr="00C25799">
                        <w:rPr>
                          <w:sz w:val="16"/>
                          <w:szCs w:val="16"/>
                        </w:rPr>
                        <w:t xml:space="preserve"> border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C1E7FD" wp14:editId="16EDAB4E">
                <wp:simplePos x="0" y="0"/>
                <wp:positionH relativeFrom="column">
                  <wp:posOffset>2652889</wp:posOffset>
                </wp:positionH>
                <wp:positionV relativeFrom="paragraph">
                  <wp:posOffset>1014518</wp:posOffset>
                </wp:positionV>
                <wp:extent cx="1089378" cy="90311"/>
                <wp:effectExtent l="0" t="0" r="73025" b="1003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378" cy="903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208.9pt;margin-top:79.9pt;width:85.8pt;height: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D1935F" wp14:editId="210F7AA8">
                <wp:simplePos x="0" y="0"/>
                <wp:positionH relativeFrom="column">
                  <wp:posOffset>2573867</wp:posOffset>
                </wp:positionH>
                <wp:positionV relativeFrom="paragraph">
                  <wp:posOffset>872843</wp:posOffset>
                </wp:positionV>
                <wp:extent cx="1168400" cy="192475"/>
                <wp:effectExtent l="0" t="0" r="69850" b="9334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0" cy="19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202.65pt;margin-top:68.75pt;width:92pt;height:1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E13C05" wp14:editId="00C8867A">
                <wp:simplePos x="0" y="0"/>
                <wp:positionH relativeFrom="column">
                  <wp:posOffset>2613025</wp:posOffset>
                </wp:positionH>
                <wp:positionV relativeFrom="paragraph">
                  <wp:posOffset>789305</wp:posOffset>
                </wp:positionV>
                <wp:extent cx="925195" cy="5080"/>
                <wp:effectExtent l="0" t="76200" r="8255" b="10922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195" cy="50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205.75pt;margin-top:62.15pt;width:72.85pt;height: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DBB70F" wp14:editId="330A91E5">
                <wp:simplePos x="0" y="0"/>
                <wp:positionH relativeFrom="column">
                  <wp:posOffset>3539067</wp:posOffset>
                </wp:positionH>
                <wp:positionV relativeFrom="paragraph">
                  <wp:posOffset>664563</wp:posOffset>
                </wp:positionV>
                <wp:extent cx="2026355" cy="208633"/>
                <wp:effectExtent l="0" t="0" r="12065" b="203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355" cy="208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5799" w:rsidRPr="00C25799" w:rsidRDefault="00C2579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25799">
                              <w:rPr>
                                <w:sz w:val="16"/>
                                <w:szCs w:val="16"/>
                              </w:rPr>
                              <w:t>IV 3000 Standard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margin-left:278.65pt;margin-top:52.35pt;width:159.55pt;height:1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" fillcolor="white [3201]" strokeweight=".5pt">
                <v:textbox>
                  <w:txbxContent>
                    <w:p w:rsidR="00C25799" w:rsidRPr="00C25799" w:rsidRDefault="00C25799">
                      <w:pPr>
                        <w:rPr>
                          <w:sz w:val="16"/>
                          <w:szCs w:val="16"/>
                        </w:rPr>
                      </w:pPr>
                      <w:r w:rsidRPr="00C25799">
                        <w:rPr>
                          <w:sz w:val="16"/>
                          <w:szCs w:val="16"/>
                        </w:rPr>
                        <w:t>IV 3000 Standard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378BBC32" wp14:editId="06BF9CA0">
            <wp:extent cx="3168000" cy="24835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362" t="48512" r="45721" b="7004"/>
                    <a:stretch/>
                  </pic:blipFill>
                  <pic:spPr bwMode="auto">
                    <a:xfrm>
                      <a:off x="0" y="0"/>
                      <a:ext cx="3168979" cy="2484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799" w:rsidRDefault="00C25799">
      <w:pPr>
        <w:rPr>
          <w:sz w:val="18"/>
          <w:szCs w:val="18"/>
        </w:rPr>
      </w:pPr>
    </w:p>
    <w:p w:rsidR="00C25799" w:rsidRDefault="00C25799">
      <w:pPr>
        <w:rPr>
          <w:sz w:val="18"/>
          <w:szCs w:val="18"/>
        </w:rPr>
      </w:pPr>
    </w:p>
    <w:p w:rsidR="00C25799" w:rsidRDefault="0092192B">
      <w:pPr>
        <w:rPr>
          <w:sz w:val="18"/>
          <w:szCs w:val="1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6E3AD7" wp14:editId="77D41B8D">
                <wp:simplePos x="0" y="0"/>
                <wp:positionH relativeFrom="column">
                  <wp:posOffset>3358444</wp:posOffset>
                </wp:positionH>
                <wp:positionV relativeFrom="paragraph">
                  <wp:posOffset>1268449</wp:posOffset>
                </wp:positionV>
                <wp:extent cx="2161540" cy="863600"/>
                <wp:effectExtent l="0" t="0" r="1016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540" cy="863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92192B" w:rsidRDefault="0092192B" w:rsidP="0092192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Change to: port needle size.</w:t>
                            </w:r>
                          </w:p>
                          <w:p w:rsidR="0092192B" w:rsidRDefault="0092192B" w:rsidP="0092192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Options: ¾ inch</w:t>
                            </w:r>
                          </w:p>
                          <w:p w:rsidR="0092192B" w:rsidRDefault="0092192B" w:rsidP="0092192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1 inch</w:t>
                            </w:r>
                          </w:p>
                          <w:p w:rsidR="0092192B" w:rsidRDefault="0092192B" w:rsidP="0092192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1 ¼ inch</w:t>
                            </w:r>
                          </w:p>
                          <w:p w:rsidR="0092192B" w:rsidRDefault="0092192B" w:rsidP="0092192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1 1/5 inch </w:t>
                            </w:r>
                          </w:p>
                          <w:p w:rsidR="0092192B" w:rsidRDefault="0092192B" w:rsidP="0092192B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92192B" w:rsidRPr="0092192B" w:rsidRDefault="0092192B" w:rsidP="0092192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0" type="#_x0000_t202" style="position:absolute;margin-left:264.45pt;margin-top:99.9pt;width:170.2pt;height:6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" fillcolor="window" strokeweight=".5pt">
                <v:textbox>
                  <w:txbxContent>
                    <w:p w:rsidR="0092192B" w:rsidRDefault="0092192B" w:rsidP="0092192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Change to: port needle size.</w:t>
                      </w:r>
                    </w:p>
                    <w:p w:rsidR="0092192B" w:rsidRDefault="0092192B" w:rsidP="0092192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Options: ¾ inch</w:t>
                      </w:r>
                    </w:p>
                    <w:p w:rsidR="0092192B" w:rsidRDefault="0092192B" w:rsidP="0092192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  1 inch</w:t>
                      </w:r>
                    </w:p>
                    <w:p w:rsidR="0092192B" w:rsidRDefault="0092192B" w:rsidP="0092192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  1 ¼ inch</w:t>
                      </w:r>
                    </w:p>
                    <w:p w:rsidR="0092192B" w:rsidRDefault="0092192B" w:rsidP="0092192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  1 1/5 inch </w:t>
                      </w:r>
                    </w:p>
                    <w:p w:rsidR="0092192B" w:rsidRDefault="0092192B" w:rsidP="0092192B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other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:rsidR="0092192B" w:rsidRPr="0092192B" w:rsidRDefault="0092192B" w:rsidP="0092192B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381241" wp14:editId="7B21383A">
                <wp:simplePos x="0" y="0"/>
                <wp:positionH relativeFrom="column">
                  <wp:posOffset>784578</wp:posOffset>
                </wp:positionH>
                <wp:positionV relativeFrom="paragraph">
                  <wp:posOffset>1008803</wp:posOffset>
                </wp:positionV>
                <wp:extent cx="2573866" cy="361245"/>
                <wp:effectExtent l="0" t="0" r="36195" b="9652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3866" cy="36124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61.8pt;margin-top:79.45pt;width:202.65pt;height:28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" strokecolor="#4a7ebb">
                <v:stroke endarrow="open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DD2600" wp14:editId="7307A690">
                <wp:simplePos x="0" y="0"/>
                <wp:positionH relativeFrom="column">
                  <wp:posOffset>3317875</wp:posOffset>
                </wp:positionH>
                <wp:positionV relativeFrom="paragraph">
                  <wp:posOffset>713740</wp:posOffset>
                </wp:positionV>
                <wp:extent cx="2161540" cy="219710"/>
                <wp:effectExtent l="0" t="0" r="10160" b="279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540" cy="2197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92192B" w:rsidRPr="00C25799" w:rsidRDefault="0092192B" w:rsidP="0092192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0.9% Normal Saline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1" type="#_x0000_t202" style="position:absolute;margin-left:261.25pt;margin-top:56.2pt;width:170.2pt;height:17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" fillcolor="window" strokeweight=".5pt">
                <v:textbox>
                  <w:txbxContent>
                    <w:p w:rsidR="0092192B" w:rsidRPr="00C25799" w:rsidRDefault="0092192B" w:rsidP="0092192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0.9% Normal Saline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8DD6FB" wp14:editId="677D079D">
                <wp:simplePos x="0" y="0"/>
                <wp:positionH relativeFrom="column">
                  <wp:posOffset>2026356</wp:posOffset>
                </wp:positionH>
                <wp:positionV relativeFrom="paragraph">
                  <wp:posOffset>681426</wp:posOffset>
                </wp:positionV>
                <wp:extent cx="1286933" cy="174977"/>
                <wp:effectExtent l="0" t="0" r="66040" b="920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6933" cy="174977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159.55pt;margin-top:53.65pt;width:101.35pt;height:13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" strokecolor="#4a7ebb">
                <v:stroke endarrow="open"/>
              </v:shape>
            </w:pict>
          </mc:Fallback>
        </mc:AlternateContent>
      </w:r>
      <w:r w:rsidR="00C2579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9A0739" wp14:editId="2A13F2D8">
                <wp:simplePos x="0" y="0"/>
                <wp:positionH relativeFrom="column">
                  <wp:posOffset>3165475</wp:posOffset>
                </wp:positionH>
                <wp:positionV relativeFrom="paragraph">
                  <wp:posOffset>459740</wp:posOffset>
                </wp:positionV>
                <wp:extent cx="2161540" cy="219710"/>
                <wp:effectExtent l="0" t="0" r="10160" b="279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540" cy="2197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C25799" w:rsidRPr="00C25799" w:rsidRDefault="00C25799" w:rsidP="00C2579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Change to: 2% Chlorhexidine in 70% Alcohol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49.25pt;margin-top:36.2pt;width:170.2pt;height:17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" fillcolor="window" strokeweight=".5pt">
                <v:textbox>
                  <w:txbxContent>
                    <w:p w:rsidR="00C25799" w:rsidRPr="00C25799" w:rsidRDefault="00C25799" w:rsidP="00C2579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Change to: 2% Chlorhexidine in 70% Alcohol</w:t>
                      </w:r>
                    </w:p>
                  </w:txbxContent>
                </v:textbox>
              </v:shape>
            </w:pict>
          </mc:Fallback>
        </mc:AlternateContent>
      </w:r>
      <w:r w:rsidR="00C25799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5819D7" wp14:editId="00E430FD">
                <wp:simplePos x="0" y="0"/>
                <wp:positionH relativeFrom="column">
                  <wp:posOffset>2071510</wp:posOffset>
                </wp:positionH>
                <wp:positionV relativeFrom="paragraph">
                  <wp:posOffset>591114</wp:posOffset>
                </wp:positionV>
                <wp:extent cx="1055511" cy="11289"/>
                <wp:effectExtent l="0" t="76200" r="11430" b="10350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5511" cy="112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163.1pt;margin-top:46.55pt;width:83.1pt;height:.9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 w:rsidR="00C25799">
        <w:rPr>
          <w:noProof/>
          <w:lang w:eastAsia="en-AU"/>
        </w:rPr>
        <w:drawing>
          <wp:inline distT="0" distB="0" distL="0" distR="0" wp14:anchorId="7634A98A" wp14:editId="5D591176">
            <wp:extent cx="2308578" cy="15491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475" t="48687" r="48577" b="15586"/>
                    <a:stretch/>
                  </pic:blipFill>
                  <pic:spPr bwMode="auto">
                    <a:xfrm>
                      <a:off x="0" y="0"/>
                      <a:ext cx="2309292" cy="154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92B" w:rsidRDefault="0092192B">
      <w:pPr>
        <w:rPr>
          <w:sz w:val="18"/>
          <w:szCs w:val="18"/>
        </w:rPr>
      </w:pPr>
    </w:p>
    <w:p w:rsidR="0092192B" w:rsidRDefault="0092192B">
      <w:pPr>
        <w:rPr>
          <w:sz w:val="18"/>
          <w:szCs w:val="18"/>
        </w:rPr>
      </w:pPr>
    </w:p>
    <w:p w:rsidR="0092192B" w:rsidRDefault="0092192B">
      <w:pPr>
        <w:rPr>
          <w:sz w:val="18"/>
          <w:szCs w:val="18"/>
        </w:rPr>
      </w:pPr>
    </w:p>
    <w:p w:rsidR="0092192B" w:rsidRPr="00C25799" w:rsidRDefault="0092192B">
      <w:pPr>
        <w:rPr>
          <w:sz w:val="18"/>
          <w:szCs w:val="1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2692400</wp:posOffset>
                </wp:positionH>
                <wp:positionV relativeFrom="paragraph">
                  <wp:posOffset>1266331</wp:posOffset>
                </wp:positionV>
                <wp:extent cx="1145822" cy="254000"/>
                <wp:effectExtent l="0" t="0" r="1651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5822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92B" w:rsidRDefault="0092192B">
                            <w:r>
                              <w:t>Remove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3" type="#_x0000_t202" style="position:absolute;margin-left:212pt;margin-top:99.7pt;width:90.2pt;height:2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" fillcolor="white [3201]" strokeweight=".5pt">
                <v:textbox>
                  <w:txbxContent>
                    <w:p w:rsidR="0092192B" w:rsidRDefault="0092192B">
                      <w:r>
                        <w:t>Remove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0A2FBA" wp14:editId="74D5DD0A">
                <wp:simplePos x="0" y="0"/>
                <wp:positionH relativeFrom="column">
                  <wp:posOffset>1428044</wp:posOffset>
                </wp:positionH>
                <wp:positionV relativeFrom="paragraph">
                  <wp:posOffset>1367931</wp:posOffset>
                </wp:positionV>
                <wp:extent cx="1224845" cy="0"/>
                <wp:effectExtent l="0" t="76200" r="1397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484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112.45pt;margin-top:107.7pt;width:96.4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" strokecolor="#4a7ebb">
                <v:stroke endarrow="open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473A4429" wp14:editId="2155AE3D">
            <wp:extent cx="2336799" cy="1614311"/>
            <wp:effectExtent l="0" t="0" r="698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278" t="41857" r="37938" b="8056"/>
                    <a:stretch/>
                  </pic:blipFill>
                  <pic:spPr bwMode="auto">
                    <a:xfrm>
                      <a:off x="0" y="0"/>
                      <a:ext cx="2337522" cy="161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192B" w:rsidRPr="00C257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D30FBE"/>
    <w:multiLevelType w:val="hybridMultilevel"/>
    <w:tmpl w:val="4BC668B4"/>
    <w:lvl w:ilvl="0" w:tplc="D8FAA8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799"/>
    <w:rsid w:val="0092192B"/>
    <w:rsid w:val="00B14E93"/>
    <w:rsid w:val="00C25799"/>
    <w:rsid w:val="00CE2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7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7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192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7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7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21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5A57A4FC</Template>
  <TotalTime>16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CHW</Company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Gurpreet Singh</dc:creator>
  <cp:lastModifiedBy>Gurpreet Singh</cp:lastModifiedBy>
  <cp:revision>1</cp:revision>
  <dcterms:created xsi:type="dcterms:W3CDTF">2018-02-18T21:20:00Z</dcterms:created>
  <dcterms:modified xsi:type="dcterms:W3CDTF">2018-02-18T21:36:00Z</dcterms:modified>
</cp:coreProperties>
</file>